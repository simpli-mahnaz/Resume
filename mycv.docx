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EF11C0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37161A6" w14:textId="16FA3226" w:rsidR="001B2ABD" w:rsidRDefault="00A64110" w:rsidP="00A64110">
            <w:r>
              <w:rPr>
                <w:noProof/>
              </w:rPr>
              <w:drawing>
                <wp:inline distT="0" distB="0" distL="0" distR="0" wp14:anchorId="17629940" wp14:editId="3C9DDDA1">
                  <wp:extent cx="2139950" cy="2851785"/>
                  <wp:effectExtent l="0" t="0" r="0" b="5715"/>
                  <wp:docPr id="443868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8687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FBBE72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6A0D3AA" w14:textId="287DEA7F" w:rsidR="001B2ABD" w:rsidRPr="008D568F" w:rsidRDefault="0092539F" w:rsidP="001B2ABD">
            <w:pPr>
              <w:pStyle w:val="Title"/>
              <w:rPr>
                <w:caps w:val="0"/>
                <w:color w:val="auto"/>
                <w:sz w:val="18"/>
                <w:szCs w:val="22"/>
              </w:rPr>
            </w:pPr>
            <w:r w:rsidRPr="008D568F">
              <w:rPr>
                <w:caps w:val="0"/>
                <w:color w:val="auto"/>
                <w:sz w:val="18"/>
                <w:szCs w:val="22"/>
              </w:rPr>
              <w:t>Mahnaz Akhtar</w:t>
            </w:r>
          </w:p>
          <w:p w14:paraId="3F7CEA8D" w14:textId="77777777" w:rsidR="00151DA3" w:rsidRPr="00151DA3" w:rsidRDefault="00151DA3" w:rsidP="00151DA3"/>
          <w:p w14:paraId="32E4CF4A" w14:textId="18F5B3EB" w:rsidR="001B2ABD" w:rsidRPr="008D568F" w:rsidRDefault="005101E3" w:rsidP="001B2ABD">
            <w:pPr>
              <w:pStyle w:val="Subtitle"/>
              <w:rPr>
                <w:color w:val="auto"/>
                <w:spacing w:val="0"/>
                <w:w w:val="100"/>
                <w:sz w:val="18"/>
                <w:szCs w:val="22"/>
              </w:rPr>
            </w:pPr>
            <w:r w:rsidRPr="008D568F">
              <w:rPr>
                <w:color w:val="auto"/>
                <w:spacing w:val="0"/>
                <w:w w:val="100"/>
                <w:sz w:val="18"/>
                <w:szCs w:val="22"/>
              </w:rPr>
              <w:t xml:space="preserve">Currently I am a fulltime mother, looking </w:t>
            </w:r>
            <w:r w:rsidR="00151DA3" w:rsidRPr="008D568F">
              <w:rPr>
                <w:color w:val="auto"/>
                <w:spacing w:val="0"/>
                <w:w w:val="100"/>
                <w:sz w:val="18"/>
                <w:szCs w:val="22"/>
              </w:rPr>
              <w:t>for the new innings</w:t>
            </w:r>
            <w:r w:rsidR="00CA52CD" w:rsidRPr="008D568F">
              <w:rPr>
                <w:color w:val="auto"/>
                <w:spacing w:val="0"/>
                <w:w w:val="100"/>
                <w:sz w:val="18"/>
                <w:szCs w:val="22"/>
              </w:rPr>
              <w:t xml:space="preserve"> in IT</w:t>
            </w:r>
            <w:r w:rsidR="00151DA3" w:rsidRPr="008D568F">
              <w:rPr>
                <w:color w:val="auto"/>
                <w:spacing w:val="0"/>
                <w:w w:val="100"/>
                <w:sz w:val="18"/>
                <w:szCs w:val="22"/>
              </w:rPr>
              <w:t>.</w:t>
            </w:r>
          </w:p>
        </w:tc>
      </w:tr>
      <w:tr w:rsidR="001B2ABD" w14:paraId="34C4BDBD" w14:textId="77777777" w:rsidTr="001B2ABD">
        <w:tc>
          <w:tcPr>
            <w:tcW w:w="3600" w:type="dxa"/>
          </w:tcPr>
          <w:p w14:paraId="7DF86523" w14:textId="77777777" w:rsidR="00DC0556" w:rsidRDefault="00DC0556" w:rsidP="004D3011"/>
          <w:p w14:paraId="4BD93954" w14:textId="77777777" w:rsidR="004C562E" w:rsidRDefault="004C562E" w:rsidP="004D3011"/>
          <w:p w14:paraId="2C111773" w14:textId="77777777" w:rsidR="004C562E" w:rsidRDefault="004C562E" w:rsidP="004D3011"/>
          <w:p w14:paraId="4AE42299" w14:textId="77777777" w:rsidR="004C562E" w:rsidRDefault="004C562E" w:rsidP="004D3011"/>
          <w:sdt>
            <w:sdtPr>
              <w:id w:val="-1711873194"/>
              <w:placeholder>
                <w:docPart w:val="CBE5F46B43554654B94E41DD9A85DDF5"/>
              </w:placeholder>
              <w:temporary/>
              <w:showingPlcHdr/>
              <w15:appearance w15:val="hidden"/>
            </w:sdtPr>
            <w:sdtEndPr/>
            <w:sdtContent>
              <w:p w14:paraId="2D102971" w14:textId="77777777" w:rsidR="004C562E" w:rsidRDefault="004C562E" w:rsidP="004C562E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0129011" w14:textId="049E3332" w:rsidR="004C562E" w:rsidRDefault="004C562E" w:rsidP="004C562E">
            <w:r>
              <w:t xml:space="preserve"> I am a telecom engineer wanting to </w:t>
            </w:r>
            <w:r w:rsidRPr="00201D93">
              <w:t xml:space="preserve">secure </w:t>
            </w:r>
            <w:r>
              <w:t xml:space="preserve">a </w:t>
            </w:r>
            <w:r w:rsidRPr="00201D93">
              <w:t>challenging position as that utilizes my technical and interpersonal skills.</w:t>
            </w:r>
            <w:r>
              <w:t xml:space="preserve">  I have worked for 2G,3G and IMS. </w:t>
            </w:r>
            <w:r w:rsidR="00407983">
              <w:t xml:space="preserve"> Has working experience on </w:t>
            </w:r>
            <w:r w:rsidR="00216824">
              <w:t>Cloud,</w:t>
            </w:r>
            <w:r w:rsidR="00785756">
              <w:t xml:space="preserve"> hypervisor, On</w:t>
            </w:r>
            <w:r w:rsidR="00E23227">
              <w:t xml:space="preserve"> </w:t>
            </w:r>
            <w:r w:rsidR="00785756">
              <w:t>premises</w:t>
            </w:r>
            <w:r w:rsidR="00E23227">
              <w:t xml:space="preserve"> </w:t>
            </w:r>
            <w:r w:rsidR="00785756">
              <w:t>server, bash</w:t>
            </w:r>
            <w:r w:rsidR="007B3E0A">
              <w:t xml:space="preserve"> </w:t>
            </w:r>
            <w:r w:rsidR="00785756">
              <w:t>scripting, Linux</w:t>
            </w:r>
            <w:r w:rsidR="00407983">
              <w:t xml:space="preserve">, Docker, </w:t>
            </w:r>
            <w:r w:rsidR="00785756">
              <w:t>Kubernetes. Currently</w:t>
            </w:r>
            <w:r>
              <w:t xml:space="preserve"> chasing to complete certification Couse in </w:t>
            </w:r>
            <w:r w:rsidRPr="004E4392">
              <w:rPr>
                <w:b/>
                <w:bCs/>
              </w:rPr>
              <w:t xml:space="preserve">DevOps </w:t>
            </w:r>
            <w:r>
              <w:t>in order to encounter some more challenges and upskill myself.</w:t>
            </w:r>
          </w:p>
          <w:sdt>
            <w:sdtPr>
              <w:id w:val="-1954003311"/>
              <w:placeholder>
                <w:docPart w:val="D16D977A0241492B8C60D6B77F5771E9"/>
              </w:placeholder>
              <w:temporary/>
              <w:showingPlcHdr/>
              <w15:appearance w15:val="hidden"/>
            </w:sdtPr>
            <w:sdtEndPr/>
            <w:sdtContent>
              <w:p w14:paraId="432DC8F9" w14:textId="77777777" w:rsidR="004C562E" w:rsidRPr="00CB0055" w:rsidRDefault="004C562E" w:rsidP="004C562E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4F692D16C304457A431FF5C1D074952"/>
              </w:placeholder>
              <w:temporary/>
              <w:showingPlcHdr/>
              <w15:appearance w15:val="hidden"/>
            </w:sdtPr>
            <w:sdtEndPr/>
            <w:sdtContent>
              <w:p w14:paraId="4E83C868" w14:textId="77777777" w:rsidR="004C562E" w:rsidRDefault="004C562E" w:rsidP="004C562E">
                <w:r w:rsidRPr="004D3011">
                  <w:t>PHONE:</w:t>
                </w:r>
              </w:p>
            </w:sdtContent>
          </w:sdt>
          <w:p w14:paraId="30AC105A" w14:textId="77777777" w:rsidR="004C562E" w:rsidRDefault="004C562E" w:rsidP="004C562E">
            <w:r>
              <w:t>9889026079</w:t>
            </w:r>
          </w:p>
          <w:p w14:paraId="53FC2CFA" w14:textId="77777777" w:rsidR="004C562E" w:rsidRPr="004D3011" w:rsidRDefault="004C562E" w:rsidP="004C562E"/>
          <w:sdt>
            <w:sdtPr>
              <w:id w:val="-240260293"/>
              <w:placeholder>
                <w:docPart w:val="7755E6D04F934A348C0DD742CE5E5580"/>
              </w:placeholder>
              <w:temporary/>
              <w:showingPlcHdr/>
              <w15:appearance w15:val="hidden"/>
            </w:sdtPr>
            <w:sdtEndPr/>
            <w:sdtContent>
              <w:p w14:paraId="0C565C53" w14:textId="77777777" w:rsidR="004C562E" w:rsidRDefault="004C562E" w:rsidP="004C562E">
                <w:r w:rsidRPr="004D3011">
                  <w:t>EMAIL:</w:t>
                </w:r>
              </w:p>
            </w:sdtContent>
          </w:sdt>
          <w:p w14:paraId="68208609" w14:textId="77777777" w:rsidR="004C562E" w:rsidRPr="00E4381A" w:rsidRDefault="004C562E" w:rsidP="004C562E">
            <w:pPr>
              <w:rPr>
                <w:rStyle w:val="Hyperlink"/>
              </w:rPr>
            </w:pPr>
            <w:r>
              <w:t>Mahnazakhtar18@gmail.com</w:t>
            </w:r>
          </w:p>
          <w:p w14:paraId="42C2F5B7" w14:textId="77777777" w:rsidR="004C562E" w:rsidRPr="00CB0055" w:rsidRDefault="004C562E" w:rsidP="004C562E">
            <w:pPr>
              <w:pStyle w:val="Heading3"/>
            </w:pPr>
            <w:r>
              <w:t>Achievments</w:t>
            </w:r>
          </w:p>
          <w:p w14:paraId="4C593D47" w14:textId="77777777" w:rsidR="004C562E" w:rsidRDefault="004C562E" w:rsidP="004C562E">
            <w:r>
              <w:t xml:space="preserve">• Paper published in </w:t>
            </w:r>
            <w:r w:rsidRPr="00DC0556">
              <w:t>International Journal of Electrical and Electronics Engineers</w:t>
            </w:r>
            <w:r>
              <w:t>(IJEEE) on NFLE</w:t>
            </w:r>
          </w:p>
          <w:p w14:paraId="1690B7CB" w14:textId="77777777" w:rsidR="004C562E" w:rsidRDefault="004C562E" w:rsidP="004C562E"/>
          <w:p w14:paraId="193A39FA" w14:textId="1A509EF9" w:rsidR="004C562E" w:rsidRDefault="00F0590D" w:rsidP="004C562E">
            <w:hyperlink r:id="rId8" w:history="1">
              <w:r w:rsidRPr="00CE4158">
                <w:rPr>
                  <w:rStyle w:val="Hyperlink"/>
                </w:rPr>
                <w:t>http://www.arresearchpublication.com/images/shortpdf/329.pdf</w:t>
              </w:r>
            </w:hyperlink>
          </w:p>
          <w:p w14:paraId="7F8B683E" w14:textId="77777777" w:rsidR="00F0590D" w:rsidRDefault="00F0590D" w:rsidP="004C562E"/>
          <w:p w14:paraId="25723B50" w14:textId="77777777" w:rsidR="008B30A5" w:rsidRDefault="00F0590D" w:rsidP="008B30A5">
            <w:r>
              <w:t>. Certification in “ DevOps Certification Training”</w:t>
            </w:r>
            <w:r w:rsidR="007C1B87">
              <w:t xml:space="preserve"> </w:t>
            </w:r>
            <w:r w:rsidR="008B30A5">
              <w:t xml:space="preserve">&amp; </w:t>
            </w:r>
            <w:r w:rsidR="008B30A5">
              <w:t xml:space="preserve">Linux Training Certificate </w:t>
            </w:r>
          </w:p>
          <w:p w14:paraId="1CE02C8F" w14:textId="2A5A296E" w:rsidR="00F0590D" w:rsidRDefault="00F0590D" w:rsidP="004C562E"/>
          <w:p w14:paraId="030A9E7E" w14:textId="78544332" w:rsidR="00FD254A" w:rsidRDefault="00FD254A" w:rsidP="004C562E"/>
          <w:p w14:paraId="08662A95" w14:textId="486B382C" w:rsidR="007C1B87" w:rsidRDefault="00502BEF" w:rsidP="004C562E">
            <w:hyperlink r:id="rId9" w:history="1">
              <w:r w:rsidRPr="00CE4158">
                <w:rPr>
                  <w:rStyle w:val="Hyperlink"/>
                </w:rPr>
                <w:t>https://github.com/simpli-mahnaz/Resume</w:t>
              </w:r>
            </w:hyperlink>
          </w:p>
          <w:p w14:paraId="66AA5556" w14:textId="77777777" w:rsidR="00502BEF" w:rsidRDefault="00502BEF" w:rsidP="004C562E"/>
          <w:p w14:paraId="3393905A" w14:textId="3624CBCB" w:rsidR="00502BEF" w:rsidRPr="004D3011" w:rsidRDefault="00502BEF" w:rsidP="00502BEF"/>
        </w:tc>
        <w:tc>
          <w:tcPr>
            <w:tcW w:w="720" w:type="dxa"/>
          </w:tcPr>
          <w:p w14:paraId="3F15989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A8BFF7F" w14:textId="4964158C" w:rsidR="001B2ABD" w:rsidRDefault="00781C2F" w:rsidP="00036450">
            <w:pPr>
              <w:pStyle w:val="Heading2"/>
            </w:pPr>
            <w:r>
              <w:t>Education</w:t>
            </w:r>
          </w:p>
          <w:p w14:paraId="27D583C7" w14:textId="1589BEA1" w:rsidR="00036450" w:rsidRDefault="00BC4CF6" w:rsidP="00B359E4">
            <w:pPr>
              <w:pStyle w:val="Heading4"/>
            </w:pPr>
            <w:r>
              <w:t xml:space="preserve">INTEGRAL </w:t>
            </w:r>
            <w:r w:rsidR="0048792E">
              <w:t>UNIVERSITY, Lucknow</w:t>
            </w:r>
            <w:r>
              <w:t xml:space="preserve"> India</w:t>
            </w:r>
          </w:p>
          <w:p w14:paraId="667EDB31" w14:textId="77777777" w:rsidR="0048792E" w:rsidRPr="0048792E" w:rsidRDefault="0048792E" w:rsidP="0048792E"/>
          <w:p w14:paraId="73C5E8E9" w14:textId="1EB2A9FA" w:rsidR="004D3011" w:rsidRDefault="00BC4CF6" w:rsidP="00036450">
            <w:r>
              <w:t>July 2011-May 2015</w:t>
            </w:r>
            <w:r w:rsidR="00362597">
              <w:t xml:space="preserve"> </w:t>
            </w:r>
            <w:r w:rsidR="00C700FC">
              <w:t xml:space="preserve">- </w:t>
            </w:r>
            <w:r w:rsidR="00362597">
              <w:t>Bachelor of technology in Electronics and communication engineering</w:t>
            </w:r>
          </w:p>
          <w:p w14:paraId="0AAABE44" w14:textId="13521FE2" w:rsidR="00362597" w:rsidRPr="00C700FC" w:rsidRDefault="007E699A" w:rsidP="00036450">
            <w:pPr>
              <w:rPr>
                <w:b/>
                <w:bCs/>
              </w:rPr>
            </w:pPr>
            <w:r w:rsidRPr="00C700FC">
              <w:rPr>
                <w:b/>
                <w:bCs/>
              </w:rPr>
              <w:t>Percentage-82.16%</w:t>
            </w:r>
          </w:p>
          <w:sdt>
            <w:sdtPr>
              <w:id w:val="1001553383"/>
              <w:placeholder>
                <w:docPart w:val="FA11ABB841F44C328B1B9B552117CCB9"/>
              </w:placeholder>
              <w:temporary/>
              <w:showingPlcHdr/>
              <w15:appearance w15:val="hidden"/>
            </w:sdtPr>
            <w:sdtEndPr/>
            <w:sdtContent>
              <w:p w14:paraId="58826D25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0A367D8" w14:textId="4DCE8E16" w:rsidR="00A1524C" w:rsidRPr="00F764BD" w:rsidRDefault="00A1524C" w:rsidP="00036450">
            <w:pPr>
              <w:rPr>
                <w:b/>
                <w:bCs/>
                <w:sz w:val="22"/>
              </w:rPr>
            </w:pPr>
            <w:r w:rsidRPr="00F764BD">
              <w:rPr>
                <w:b/>
                <w:bCs/>
                <w:sz w:val="22"/>
              </w:rPr>
              <w:t>Certification Course – DevOps</w:t>
            </w:r>
            <w:r w:rsidR="00E2000E">
              <w:rPr>
                <w:b/>
                <w:bCs/>
                <w:sz w:val="22"/>
              </w:rPr>
              <w:t xml:space="preserve">( </w:t>
            </w:r>
            <w:proofErr w:type="spellStart"/>
            <w:r w:rsidR="00E2000E">
              <w:rPr>
                <w:b/>
                <w:bCs/>
                <w:sz w:val="22"/>
              </w:rPr>
              <w:t>Simplilearn</w:t>
            </w:r>
            <w:proofErr w:type="spellEnd"/>
            <w:r w:rsidR="00E2000E">
              <w:rPr>
                <w:b/>
                <w:bCs/>
                <w:sz w:val="22"/>
              </w:rPr>
              <w:t>)</w:t>
            </w:r>
          </w:p>
          <w:p w14:paraId="062ED4C0" w14:textId="1F212D4B" w:rsidR="00A1524C" w:rsidRPr="000742EB" w:rsidRDefault="009F7758" w:rsidP="00036450">
            <w:pPr>
              <w:rPr>
                <w:b/>
                <w:bCs/>
                <w:sz w:val="22"/>
              </w:rPr>
            </w:pPr>
            <w:r w:rsidRPr="000742EB">
              <w:rPr>
                <w:b/>
                <w:bCs/>
                <w:sz w:val="22"/>
              </w:rPr>
              <w:t xml:space="preserve">Time Period – April 2023 </w:t>
            </w:r>
            <w:r w:rsidR="001A6ED9" w:rsidRPr="000742EB">
              <w:rPr>
                <w:b/>
                <w:bCs/>
                <w:sz w:val="22"/>
              </w:rPr>
              <w:t xml:space="preserve">to </w:t>
            </w:r>
            <w:r w:rsidR="000742EB" w:rsidRPr="000742EB">
              <w:rPr>
                <w:b/>
                <w:bCs/>
                <w:sz w:val="22"/>
              </w:rPr>
              <w:t>Present</w:t>
            </w:r>
          </w:p>
          <w:p w14:paraId="3AD7E692" w14:textId="77777777" w:rsidR="00A1524C" w:rsidRDefault="00A1524C" w:rsidP="00036450">
            <w:pPr>
              <w:rPr>
                <w:b/>
                <w:bCs/>
              </w:rPr>
            </w:pPr>
          </w:p>
          <w:p w14:paraId="284CB136" w14:textId="4D201568" w:rsidR="001A6ED9" w:rsidRDefault="000742EB" w:rsidP="001A6ED9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Crash </w:t>
            </w:r>
            <w:r w:rsidR="001A6ED9" w:rsidRPr="00F764BD">
              <w:rPr>
                <w:b/>
                <w:bCs/>
                <w:sz w:val="22"/>
              </w:rPr>
              <w:t xml:space="preserve">Certification Course – </w:t>
            </w:r>
            <w:r w:rsidR="001A6ED9">
              <w:rPr>
                <w:b/>
                <w:bCs/>
                <w:sz w:val="22"/>
              </w:rPr>
              <w:t>Python</w:t>
            </w:r>
            <w:r w:rsidR="007D57A8">
              <w:rPr>
                <w:b/>
                <w:bCs/>
                <w:sz w:val="22"/>
              </w:rPr>
              <w:t>(Scaler)</w:t>
            </w:r>
          </w:p>
          <w:p w14:paraId="2FD68A55" w14:textId="5397E001" w:rsidR="000742EB" w:rsidRPr="00F764BD" w:rsidRDefault="000742EB" w:rsidP="001A6ED9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Time Period – 3</w:t>
            </w:r>
            <w:r w:rsidRPr="000742EB">
              <w:rPr>
                <w:b/>
                <w:bCs/>
                <w:sz w:val="22"/>
                <w:vertAlign w:val="superscript"/>
              </w:rPr>
              <w:t>rd</w:t>
            </w:r>
            <w:r>
              <w:rPr>
                <w:b/>
                <w:bCs/>
                <w:sz w:val="22"/>
              </w:rPr>
              <w:t xml:space="preserve"> June to Present</w:t>
            </w:r>
          </w:p>
          <w:p w14:paraId="12858BB1" w14:textId="77777777" w:rsidR="001A6ED9" w:rsidRDefault="001A6ED9" w:rsidP="00036450">
            <w:pPr>
              <w:rPr>
                <w:b/>
                <w:bCs/>
              </w:rPr>
            </w:pPr>
          </w:p>
          <w:p w14:paraId="5098B9A2" w14:textId="4DA48039" w:rsidR="008D78B1" w:rsidRDefault="008D78B1" w:rsidP="00036450">
            <w:pPr>
              <w:rPr>
                <w:b/>
                <w:bCs/>
              </w:rPr>
            </w:pPr>
            <w:r w:rsidRPr="00BA5B9B">
              <w:rPr>
                <w:b/>
                <w:bCs/>
              </w:rPr>
              <w:t>NOKIA SIEMENS PVT. LTD.</w:t>
            </w:r>
          </w:p>
          <w:p w14:paraId="646810C7" w14:textId="77777777" w:rsidR="00BA5B9B" w:rsidRPr="00BA5B9B" w:rsidRDefault="00BA5B9B" w:rsidP="00036450">
            <w:pPr>
              <w:rPr>
                <w:b/>
                <w:bCs/>
              </w:rPr>
            </w:pPr>
          </w:p>
          <w:p w14:paraId="0AB9CF47" w14:textId="7F88C9B4" w:rsidR="008D78B1" w:rsidRDefault="008D78B1" w:rsidP="00036450">
            <w:r>
              <w:t xml:space="preserve"> Fault </w:t>
            </w:r>
            <w:r w:rsidR="00BA5B9B">
              <w:t>Management (</w:t>
            </w:r>
            <w:r>
              <w:t xml:space="preserve">IMS)– NOKIA SIEMENS PVT. LTD. </w:t>
            </w:r>
          </w:p>
          <w:p w14:paraId="73CDAF43" w14:textId="09E6F418" w:rsidR="008D78B1" w:rsidRDefault="008D78B1" w:rsidP="00036450">
            <w:r>
              <w:t xml:space="preserve">Time Period – 30th Sept’ 2020 to </w:t>
            </w:r>
            <w:r w:rsidR="00EE45EE">
              <w:t>14</w:t>
            </w:r>
            <w:r w:rsidR="00EE45EE" w:rsidRPr="00EE45EE">
              <w:rPr>
                <w:vertAlign w:val="superscript"/>
              </w:rPr>
              <w:t>th</w:t>
            </w:r>
            <w:r w:rsidR="00EE45EE">
              <w:t xml:space="preserve"> April’2022</w:t>
            </w:r>
          </w:p>
          <w:p w14:paraId="343AE000" w14:textId="77777777" w:rsidR="008D78B1" w:rsidRDefault="008D78B1" w:rsidP="00036450">
            <w:r>
              <w:t xml:space="preserve">Pay Rolled - UST </w:t>
            </w:r>
          </w:p>
          <w:p w14:paraId="0587E3FC" w14:textId="34C993E1" w:rsidR="008D78B1" w:rsidRDefault="008D78B1" w:rsidP="00036450">
            <w:r>
              <w:t>Off Rolled To – NOKIA SIEMENS PVT. LTD.</w:t>
            </w:r>
          </w:p>
          <w:p w14:paraId="71DB50F0" w14:textId="77777777" w:rsidR="008D78B1" w:rsidRDefault="008D78B1" w:rsidP="00036450">
            <w:pPr>
              <w:rPr>
                <w:b/>
                <w:bCs/>
              </w:rPr>
            </w:pPr>
          </w:p>
          <w:p w14:paraId="0769F37A" w14:textId="77777777" w:rsidR="0048792E" w:rsidRDefault="008F7A81" w:rsidP="00036450">
            <w:pPr>
              <w:rPr>
                <w:b/>
                <w:bCs/>
              </w:rPr>
            </w:pPr>
            <w:r w:rsidRPr="008F7A81">
              <w:rPr>
                <w:b/>
                <w:bCs/>
              </w:rPr>
              <w:t>VODAFONEIDEA PVT. LTD. CHM Engineer – VIL Pune</w:t>
            </w:r>
          </w:p>
          <w:p w14:paraId="112306C8" w14:textId="59BECA76" w:rsidR="008F7A81" w:rsidRDefault="008F7A81" w:rsidP="00036450">
            <w:r>
              <w:t xml:space="preserve"> </w:t>
            </w:r>
          </w:p>
          <w:p w14:paraId="17FFA7ED" w14:textId="77777777" w:rsidR="008F7A81" w:rsidRDefault="008F7A81" w:rsidP="00036450">
            <w:r>
              <w:t>Time Period – 1st Sept’ 2020 to 24th Sept’2021</w:t>
            </w:r>
          </w:p>
          <w:p w14:paraId="52183B9C" w14:textId="4BFFFD1A" w:rsidR="008F7A81" w:rsidRDefault="008F7A81" w:rsidP="00036450">
            <w:r>
              <w:t xml:space="preserve"> Pay Rolled - </w:t>
            </w:r>
            <w:r w:rsidR="003C539B">
              <w:t>Team lease</w:t>
            </w:r>
            <w:r>
              <w:t xml:space="preserve"> </w:t>
            </w:r>
          </w:p>
          <w:p w14:paraId="7572FCAB" w14:textId="45D9DDA1" w:rsidR="009824FF" w:rsidRDefault="008F7A81" w:rsidP="00036450">
            <w:r>
              <w:t xml:space="preserve">Off Rolled To – </w:t>
            </w:r>
            <w:proofErr w:type="spellStart"/>
            <w:r>
              <w:t>Voda</w:t>
            </w:r>
            <w:proofErr w:type="spellEnd"/>
            <w:r>
              <w:t xml:space="preserve"> Idea Pvt ltd.</w:t>
            </w:r>
          </w:p>
          <w:p w14:paraId="536E6247" w14:textId="77777777" w:rsidR="008F7A81" w:rsidRDefault="008F7A81" w:rsidP="00036450">
            <w:pPr>
              <w:rPr>
                <w:b/>
                <w:bCs/>
              </w:rPr>
            </w:pPr>
          </w:p>
          <w:p w14:paraId="0034B133" w14:textId="5314E49A" w:rsidR="00C41AA8" w:rsidRDefault="00C41AA8" w:rsidP="00036450">
            <w:r w:rsidRPr="00C41AA8">
              <w:rPr>
                <w:b/>
                <w:bCs/>
              </w:rPr>
              <w:t xml:space="preserve">ERICSSON INDIA PVT. </w:t>
            </w:r>
            <w:r w:rsidR="003C539B" w:rsidRPr="00C41AA8">
              <w:rPr>
                <w:b/>
                <w:bCs/>
              </w:rPr>
              <w:t>LTD. Patna</w:t>
            </w:r>
            <w:r w:rsidRPr="00C41AA8">
              <w:rPr>
                <w:b/>
                <w:bCs/>
              </w:rPr>
              <w:t xml:space="preserve"> (Bihar)</w:t>
            </w:r>
            <w:r>
              <w:t xml:space="preserve"> </w:t>
            </w:r>
          </w:p>
          <w:p w14:paraId="726CF01A" w14:textId="77777777" w:rsidR="003C539B" w:rsidRDefault="003C539B" w:rsidP="00036450"/>
          <w:p w14:paraId="1168E8CC" w14:textId="77777777" w:rsidR="009824FF" w:rsidRDefault="00C41AA8" w:rsidP="00036450">
            <w:r>
              <w:t xml:space="preserve">Core Engineer - Operation and Maintenance </w:t>
            </w:r>
          </w:p>
          <w:p w14:paraId="05E0E469" w14:textId="244541F7" w:rsidR="004D3011" w:rsidRDefault="00C41AA8" w:rsidP="00036450">
            <w:r>
              <w:t xml:space="preserve">Time Period – 23rd Jan’ 2017 to </w:t>
            </w:r>
            <w:r w:rsidR="009824FF">
              <w:t>12</w:t>
            </w:r>
            <w:r w:rsidR="009824FF" w:rsidRPr="009824FF">
              <w:rPr>
                <w:vertAlign w:val="superscript"/>
              </w:rPr>
              <w:t>th</w:t>
            </w:r>
            <w:r w:rsidR="009824FF">
              <w:t xml:space="preserve"> Feb’</w:t>
            </w:r>
            <w:r w:rsidR="00605FDC">
              <w:t>2019</w:t>
            </w:r>
          </w:p>
          <w:p w14:paraId="234A75D5" w14:textId="77777777" w:rsidR="00CF4782" w:rsidRDefault="00CF4782" w:rsidP="004D3011">
            <w:r>
              <w:t xml:space="preserve">Pay Rolled - </w:t>
            </w:r>
            <w:proofErr w:type="spellStart"/>
            <w:r>
              <w:t>Shivam</w:t>
            </w:r>
            <w:proofErr w:type="spellEnd"/>
            <w:r>
              <w:t xml:space="preserve"> Infocom </w:t>
            </w:r>
          </w:p>
          <w:p w14:paraId="25D15228" w14:textId="122F1607" w:rsidR="004D3011" w:rsidRDefault="00CF4782" w:rsidP="004D3011">
            <w:r>
              <w:t xml:space="preserve">Off Rolled To – </w:t>
            </w:r>
            <w:r w:rsidR="003C539B">
              <w:t>Ericsson</w:t>
            </w:r>
            <w:r>
              <w:t xml:space="preserve"> India Pvt. Ltd.</w:t>
            </w:r>
          </w:p>
          <w:p w14:paraId="1717763B" w14:textId="77777777" w:rsidR="00CF4782" w:rsidRDefault="00CF4782" w:rsidP="004D3011"/>
          <w:p w14:paraId="08D28479" w14:textId="194B5632" w:rsidR="008F7A81" w:rsidRDefault="008F7A81" w:rsidP="008F7A81">
            <w:r w:rsidRPr="00C41AA8">
              <w:rPr>
                <w:b/>
                <w:bCs/>
              </w:rPr>
              <w:t xml:space="preserve">ERICSSON INDIA PVT. </w:t>
            </w:r>
            <w:r w:rsidR="003C539B" w:rsidRPr="00C41AA8">
              <w:rPr>
                <w:b/>
                <w:bCs/>
              </w:rPr>
              <w:t>LTD</w:t>
            </w:r>
            <w:r w:rsidRPr="00C41AA8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Varanasi</w:t>
            </w:r>
            <w:r w:rsidRPr="00C41AA8">
              <w:rPr>
                <w:b/>
                <w:bCs/>
              </w:rPr>
              <w:t>)</w:t>
            </w:r>
            <w:r>
              <w:t xml:space="preserve"> </w:t>
            </w:r>
          </w:p>
          <w:p w14:paraId="0F30CAEF" w14:textId="77777777" w:rsidR="008F7A81" w:rsidRDefault="008F7A81" w:rsidP="008F7A81">
            <w:r>
              <w:t>Apprentice Trainee</w:t>
            </w:r>
          </w:p>
          <w:p w14:paraId="5DE5F668" w14:textId="77777777" w:rsidR="008F7A81" w:rsidRDefault="008F7A81" w:rsidP="008F7A81">
            <w:r>
              <w:t>Time Period – 4th Jan’ 2016 to 3rd Jan’ 2017</w:t>
            </w:r>
          </w:p>
          <w:p w14:paraId="71F2C092" w14:textId="77777777" w:rsidR="008F7A81" w:rsidRPr="004D3011" w:rsidRDefault="008F7A81" w:rsidP="004D3011"/>
          <w:p w14:paraId="393F6449" w14:textId="77777777" w:rsidR="004D3011" w:rsidRDefault="004D3011" w:rsidP="00036450"/>
          <w:sdt>
            <w:sdtPr>
              <w:id w:val="1669594239"/>
              <w:placeholder>
                <w:docPart w:val="6CBD040D6A4641E98C87C1094EF8FA3C"/>
              </w:placeholder>
              <w:temporary/>
              <w:showingPlcHdr/>
              <w15:appearance w15:val="hidden"/>
            </w:sdtPr>
            <w:sdtEndPr/>
            <w:sdtContent>
              <w:p w14:paraId="4FF70542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5E6FC12" w14:textId="413561C4" w:rsidR="00E954CD" w:rsidRDefault="00E954CD" w:rsidP="00303E1C">
            <w:r w:rsidRPr="00E954CD">
              <w:rPr>
                <w:b/>
                <w:bCs/>
              </w:rPr>
              <w:t xml:space="preserve">Personal </w:t>
            </w:r>
            <w:r>
              <w:rPr>
                <w:b/>
                <w:bCs/>
              </w:rPr>
              <w:t>–</w:t>
            </w:r>
          </w:p>
          <w:p w14:paraId="0137EF86" w14:textId="0447E9F5" w:rsidR="00246E83" w:rsidRDefault="00E954CD" w:rsidP="00303E1C">
            <w:r>
              <w:t xml:space="preserve"> </w:t>
            </w:r>
            <w:r w:rsidR="00303E1C">
              <w:t xml:space="preserve">  </w:t>
            </w:r>
            <w:r w:rsidR="00246E83">
              <w:t>Public Speaking and Debate.</w:t>
            </w:r>
          </w:p>
          <w:p w14:paraId="1274856B" w14:textId="37F47C7D" w:rsidR="00E954CD" w:rsidRDefault="00246E83" w:rsidP="00303E1C">
            <w:r>
              <w:t xml:space="preserve"> </w:t>
            </w:r>
            <w:r w:rsidR="00E954CD">
              <w:t xml:space="preserve"> </w:t>
            </w:r>
            <w:r>
              <w:t xml:space="preserve"> Fluency in English, Hindi and Urdu.</w:t>
            </w:r>
          </w:p>
          <w:p w14:paraId="7734FA26" w14:textId="39588A8C" w:rsidR="00303E1C" w:rsidRDefault="00E954CD" w:rsidP="00303E1C">
            <w:r>
              <w:t xml:space="preserve">   </w:t>
            </w:r>
            <w:r w:rsidR="00246E83">
              <w:t>Time managemen</w:t>
            </w:r>
            <w:r>
              <w:t>t</w:t>
            </w:r>
          </w:p>
          <w:p w14:paraId="54E01340" w14:textId="23554ED9" w:rsidR="00E954CD" w:rsidRPr="00E954CD" w:rsidRDefault="00E954CD" w:rsidP="00303E1C">
            <w:pPr>
              <w:rPr>
                <w:b/>
                <w:bCs/>
              </w:rPr>
            </w:pPr>
            <w:r w:rsidRPr="00E954CD">
              <w:rPr>
                <w:b/>
                <w:bCs/>
              </w:rPr>
              <w:t>Technical -</w:t>
            </w:r>
          </w:p>
          <w:p w14:paraId="62343DFA" w14:textId="77777777" w:rsidR="00E954CD" w:rsidRDefault="00E954CD" w:rsidP="00303E1C"/>
          <w:p w14:paraId="5E4CDDEC" w14:textId="601D61E6" w:rsidR="00287868" w:rsidRDefault="00287868" w:rsidP="00303E1C">
            <w:r>
              <w:t xml:space="preserve">  Configuration , Routing, Trouble shooting</w:t>
            </w:r>
          </w:p>
          <w:p w14:paraId="08CF810E" w14:textId="536243DD" w:rsidR="00287868" w:rsidRDefault="00287868" w:rsidP="00303E1C">
            <w:r>
              <w:t xml:space="preserve">  </w:t>
            </w:r>
            <w:r w:rsidR="00165108">
              <w:t>Logs collection in SBC,CFX and TAS to identify bug</w:t>
            </w:r>
          </w:p>
          <w:p w14:paraId="3F00AB66" w14:textId="416F3F90" w:rsidR="000C4435" w:rsidRDefault="000C4435" w:rsidP="00303E1C">
            <w:r>
              <w:t xml:space="preserve">  Checking ping responses(SBC,TAS,MRF)</w:t>
            </w:r>
          </w:p>
          <w:p w14:paraId="14B02342" w14:textId="5209383E" w:rsidR="000C4435" w:rsidRDefault="000C4435" w:rsidP="00303E1C">
            <w:r>
              <w:t xml:space="preserve">  RTP stop start</w:t>
            </w:r>
          </w:p>
          <w:p w14:paraId="230A5D75" w14:textId="4F59C3DF" w:rsidR="00576076" w:rsidRDefault="00576076" w:rsidP="00303E1C">
            <w:r>
              <w:t xml:space="preserve">  To make PIM up</w:t>
            </w:r>
          </w:p>
          <w:p w14:paraId="2938487D" w14:textId="77777777" w:rsidR="00576076" w:rsidRDefault="00576076" w:rsidP="00303E1C">
            <w:pPr>
              <w:rPr>
                <w:rFonts w:ascii="Segoe UI Symbol" w:hAnsi="Segoe UI Symbol" w:cs="Segoe UI Symbol"/>
              </w:rPr>
            </w:pPr>
            <w:r>
              <w:t xml:space="preserve">  Taking PCAP traces in NTAS </w:t>
            </w:r>
          </w:p>
          <w:p w14:paraId="466E86F1" w14:textId="77777777" w:rsidR="00576076" w:rsidRDefault="00576076" w:rsidP="00303E1C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 xml:space="preserve">  </w:t>
            </w:r>
            <w:r>
              <w:t xml:space="preserve">To give reboot to media </w:t>
            </w:r>
            <w:r>
              <w:rPr>
                <w:rFonts w:ascii="Segoe UI Symbol" w:hAnsi="Segoe UI Symbol" w:cs="Segoe UI Symbol"/>
              </w:rPr>
              <w:t xml:space="preserve"> </w:t>
            </w:r>
          </w:p>
          <w:p w14:paraId="606B080F" w14:textId="5ABAB617" w:rsidR="00576076" w:rsidRDefault="00576076" w:rsidP="00303E1C">
            <w:r>
              <w:rPr>
                <w:rFonts w:ascii="Segoe UI Symbol" w:hAnsi="Segoe UI Symbol" w:cs="Segoe UI Symbol"/>
              </w:rPr>
              <w:t xml:space="preserve">  </w:t>
            </w:r>
            <w:r>
              <w:t>PIM switchover in SBC</w:t>
            </w:r>
          </w:p>
          <w:p w14:paraId="3D890BF2" w14:textId="27DCE563" w:rsidR="00576076" w:rsidRDefault="00576076" w:rsidP="00303E1C">
            <w:r>
              <w:t xml:space="preserve">  VM ware</w:t>
            </w:r>
          </w:p>
          <w:p w14:paraId="47FDC6D3" w14:textId="3D65076C" w:rsidR="00576076" w:rsidRDefault="00576076" w:rsidP="00303E1C">
            <w:r>
              <w:t xml:space="preserve">  Hypervisor</w:t>
            </w:r>
          </w:p>
          <w:p w14:paraId="45F6DF84" w14:textId="6DA1EFAF" w:rsidR="00576076" w:rsidRDefault="00576076" w:rsidP="00303E1C">
            <w:r>
              <w:t xml:space="preserve">  </w:t>
            </w:r>
            <w:r w:rsidR="0035098B">
              <w:t>V sphere</w:t>
            </w:r>
          </w:p>
          <w:p w14:paraId="5BF72A31" w14:textId="5DBDF586" w:rsidR="008A4B53" w:rsidRDefault="008A4B53" w:rsidP="00303E1C">
            <w:r>
              <w:t xml:space="preserve">  </w:t>
            </w:r>
            <w:r w:rsidR="008B5845">
              <w:t>Cold migration, suspended, V motion</w:t>
            </w:r>
          </w:p>
          <w:p w14:paraId="49B469BF" w14:textId="04252A51" w:rsidR="008B5845" w:rsidRDefault="008B5845" w:rsidP="00303E1C">
            <w:r>
              <w:t xml:space="preserve"> </w:t>
            </w:r>
            <w:r w:rsidR="0083752B">
              <w:t xml:space="preserve"> </w:t>
            </w:r>
            <w:r w:rsidR="007B1DA8">
              <w:t xml:space="preserve">High Availability, Fault tolerance </w:t>
            </w:r>
          </w:p>
          <w:p w14:paraId="02F61412" w14:textId="2923A104" w:rsidR="0083752B" w:rsidRDefault="0083752B" w:rsidP="00303E1C">
            <w:r>
              <w:t xml:space="preserve">  Linux</w:t>
            </w:r>
          </w:p>
          <w:p w14:paraId="27AEEF81" w14:textId="7A3C726A" w:rsidR="006D0BF5" w:rsidRDefault="00645F3E" w:rsidP="00303E1C">
            <w:r>
              <w:t xml:space="preserve">  </w:t>
            </w:r>
            <w:r w:rsidR="006D0BF5">
              <w:t xml:space="preserve">Git &amp; </w:t>
            </w:r>
            <w:proofErr w:type="spellStart"/>
            <w:r w:rsidR="006D0BF5">
              <w:t>Github</w:t>
            </w:r>
            <w:proofErr w:type="spellEnd"/>
          </w:p>
          <w:p w14:paraId="63846E73" w14:textId="243FC9D3" w:rsidR="006D0BF5" w:rsidRDefault="006D0BF5" w:rsidP="00303E1C">
            <w:r>
              <w:t xml:space="preserve">  Jenkins</w:t>
            </w:r>
          </w:p>
          <w:p w14:paraId="12F6BCFB" w14:textId="35571C8D" w:rsidR="006D0BF5" w:rsidRDefault="006D0BF5" w:rsidP="00303E1C">
            <w:r>
              <w:t xml:space="preserve"> SDLC</w:t>
            </w:r>
          </w:p>
          <w:p w14:paraId="172A7D72" w14:textId="1F641ED6" w:rsidR="006D0BF5" w:rsidRDefault="006D0BF5" w:rsidP="00303E1C">
            <w:r>
              <w:t>Maven</w:t>
            </w:r>
          </w:p>
          <w:p w14:paraId="111ED79B" w14:textId="086D37B0" w:rsidR="006D0BF5" w:rsidRDefault="00287A81" w:rsidP="00303E1C">
            <w:r>
              <w:t>Ansible</w:t>
            </w:r>
          </w:p>
          <w:p w14:paraId="0E5C0018" w14:textId="4B558AD9" w:rsidR="00287A81" w:rsidRDefault="00287A81" w:rsidP="00303E1C">
            <w:r>
              <w:t>Terraform</w:t>
            </w:r>
          </w:p>
          <w:p w14:paraId="77BE2DE1" w14:textId="2DC8F8B5" w:rsidR="00287A81" w:rsidRDefault="00287A81" w:rsidP="00303E1C">
            <w:r>
              <w:t>Docker</w:t>
            </w:r>
          </w:p>
          <w:p w14:paraId="3CC9D8F2" w14:textId="40251CCF" w:rsidR="00287A81" w:rsidRDefault="00287A81" w:rsidP="00303E1C">
            <w:r>
              <w:t>Kubernetes</w:t>
            </w:r>
          </w:p>
          <w:p w14:paraId="243D8C6D" w14:textId="0077CB31" w:rsidR="00287A81" w:rsidRDefault="00DE51C1" w:rsidP="00303E1C">
            <w:r>
              <w:t>Bash scripting</w:t>
            </w:r>
          </w:p>
          <w:p w14:paraId="663C740C" w14:textId="4BE7F623" w:rsidR="00BF1176" w:rsidRDefault="00BF1176" w:rsidP="00303E1C">
            <w:r>
              <w:t>DevOps</w:t>
            </w:r>
          </w:p>
          <w:p w14:paraId="220C6677" w14:textId="510CA241" w:rsidR="00C16B54" w:rsidRDefault="00C16B54" w:rsidP="00303E1C">
            <w:r>
              <w:t>CI/CD</w:t>
            </w:r>
            <w:r w:rsidR="006F5898">
              <w:t xml:space="preserve"> pipeline</w:t>
            </w:r>
          </w:p>
          <w:p w14:paraId="33D03F42" w14:textId="77777777" w:rsidR="00576076" w:rsidRPr="00303E1C" w:rsidRDefault="00576076" w:rsidP="00303E1C"/>
          <w:p w14:paraId="52918C6B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9444B7D" wp14:editId="41BC261E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14:paraId="7AAFBF78" w14:textId="77777777" w:rsidR="0043117B" w:rsidRDefault="008B30A5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C979A" w14:textId="77777777" w:rsidR="008E2CA2" w:rsidRDefault="008E2CA2" w:rsidP="000C45FF">
      <w:r>
        <w:separator/>
      </w:r>
    </w:p>
  </w:endnote>
  <w:endnote w:type="continuationSeparator" w:id="0">
    <w:p w14:paraId="14103832" w14:textId="77777777" w:rsidR="008E2CA2" w:rsidRDefault="008E2CA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0FB1" w14:textId="77777777" w:rsidR="008E2CA2" w:rsidRDefault="008E2CA2" w:rsidP="000C45FF">
      <w:r>
        <w:separator/>
      </w:r>
    </w:p>
  </w:footnote>
  <w:footnote w:type="continuationSeparator" w:id="0">
    <w:p w14:paraId="2E6ADEBB" w14:textId="77777777" w:rsidR="008E2CA2" w:rsidRDefault="008E2CA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B03B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446DEEB" wp14:editId="7DE2A61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A2A54"/>
    <w:multiLevelType w:val="hybridMultilevel"/>
    <w:tmpl w:val="084A4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065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11"/>
    <w:rsid w:val="00036450"/>
    <w:rsid w:val="00064ADB"/>
    <w:rsid w:val="0007164C"/>
    <w:rsid w:val="000742EB"/>
    <w:rsid w:val="00094499"/>
    <w:rsid w:val="000C4435"/>
    <w:rsid w:val="000C45FF"/>
    <w:rsid w:val="000E3FD1"/>
    <w:rsid w:val="00112054"/>
    <w:rsid w:val="001317D8"/>
    <w:rsid w:val="00151DA3"/>
    <w:rsid w:val="001525E1"/>
    <w:rsid w:val="00165108"/>
    <w:rsid w:val="00180329"/>
    <w:rsid w:val="0019001F"/>
    <w:rsid w:val="001A6ED9"/>
    <w:rsid w:val="001A74A5"/>
    <w:rsid w:val="001B2ABD"/>
    <w:rsid w:val="001E0391"/>
    <w:rsid w:val="001E1759"/>
    <w:rsid w:val="001F1ECC"/>
    <w:rsid w:val="00201D93"/>
    <w:rsid w:val="00216824"/>
    <w:rsid w:val="002400EB"/>
    <w:rsid w:val="00246E83"/>
    <w:rsid w:val="00256CF7"/>
    <w:rsid w:val="00281FD5"/>
    <w:rsid w:val="00287868"/>
    <w:rsid w:val="00287A81"/>
    <w:rsid w:val="00303E1C"/>
    <w:rsid w:val="0030481B"/>
    <w:rsid w:val="003156FC"/>
    <w:rsid w:val="003254B5"/>
    <w:rsid w:val="0035098B"/>
    <w:rsid w:val="00350A99"/>
    <w:rsid w:val="00362597"/>
    <w:rsid w:val="0037121F"/>
    <w:rsid w:val="003910D8"/>
    <w:rsid w:val="003A6B7D"/>
    <w:rsid w:val="003B06CA"/>
    <w:rsid w:val="003B54BC"/>
    <w:rsid w:val="003C539B"/>
    <w:rsid w:val="003D394B"/>
    <w:rsid w:val="004071FC"/>
    <w:rsid w:val="00407983"/>
    <w:rsid w:val="00426186"/>
    <w:rsid w:val="00440A23"/>
    <w:rsid w:val="00445947"/>
    <w:rsid w:val="004813B3"/>
    <w:rsid w:val="0048792E"/>
    <w:rsid w:val="00496591"/>
    <w:rsid w:val="004C562E"/>
    <w:rsid w:val="004C63E4"/>
    <w:rsid w:val="004D3011"/>
    <w:rsid w:val="004E4392"/>
    <w:rsid w:val="00502BEF"/>
    <w:rsid w:val="005101E3"/>
    <w:rsid w:val="005262AC"/>
    <w:rsid w:val="00576076"/>
    <w:rsid w:val="00584069"/>
    <w:rsid w:val="005C49C6"/>
    <w:rsid w:val="005E39D5"/>
    <w:rsid w:val="00600670"/>
    <w:rsid w:val="00605B18"/>
    <w:rsid w:val="00605FDC"/>
    <w:rsid w:val="0062123A"/>
    <w:rsid w:val="006429BB"/>
    <w:rsid w:val="00645F3E"/>
    <w:rsid w:val="00646E75"/>
    <w:rsid w:val="006771D0"/>
    <w:rsid w:val="006D0BF5"/>
    <w:rsid w:val="006E3B13"/>
    <w:rsid w:val="006F5898"/>
    <w:rsid w:val="00715FCB"/>
    <w:rsid w:val="00743101"/>
    <w:rsid w:val="007565A0"/>
    <w:rsid w:val="00764C9F"/>
    <w:rsid w:val="007775E1"/>
    <w:rsid w:val="00781C2F"/>
    <w:rsid w:val="00785756"/>
    <w:rsid w:val="007867A0"/>
    <w:rsid w:val="007927F5"/>
    <w:rsid w:val="007B1DA8"/>
    <w:rsid w:val="007B3E0A"/>
    <w:rsid w:val="007C1B87"/>
    <w:rsid w:val="007D57A8"/>
    <w:rsid w:val="007E699A"/>
    <w:rsid w:val="00802CA0"/>
    <w:rsid w:val="0083752B"/>
    <w:rsid w:val="008909BA"/>
    <w:rsid w:val="008A4B53"/>
    <w:rsid w:val="008B03CF"/>
    <w:rsid w:val="008B30A5"/>
    <w:rsid w:val="008B5845"/>
    <w:rsid w:val="008D568F"/>
    <w:rsid w:val="008D78B1"/>
    <w:rsid w:val="008E2CA2"/>
    <w:rsid w:val="008F7A81"/>
    <w:rsid w:val="0092539F"/>
    <w:rsid w:val="009260CD"/>
    <w:rsid w:val="00940A66"/>
    <w:rsid w:val="00952C25"/>
    <w:rsid w:val="009824FF"/>
    <w:rsid w:val="009970CB"/>
    <w:rsid w:val="009B388C"/>
    <w:rsid w:val="009E3622"/>
    <w:rsid w:val="009F7758"/>
    <w:rsid w:val="00A03A07"/>
    <w:rsid w:val="00A1064E"/>
    <w:rsid w:val="00A1524C"/>
    <w:rsid w:val="00A2118D"/>
    <w:rsid w:val="00A64110"/>
    <w:rsid w:val="00AD0A50"/>
    <w:rsid w:val="00AD76E2"/>
    <w:rsid w:val="00B20152"/>
    <w:rsid w:val="00B359E4"/>
    <w:rsid w:val="00B57D98"/>
    <w:rsid w:val="00B70850"/>
    <w:rsid w:val="00BA5B9B"/>
    <w:rsid w:val="00BB6111"/>
    <w:rsid w:val="00BC4CF6"/>
    <w:rsid w:val="00BF1176"/>
    <w:rsid w:val="00C066B6"/>
    <w:rsid w:val="00C16B54"/>
    <w:rsid w:val="00C37BA1"/>
    <w:rsid w:val="00C41AA8"/>
    <w:rsid w:val="00C4674C"/>
    <w:rsid w:val="00C506CF"/>
    <w:rsid w:val="00C700FC"/>
    <w:rsid w:val="00C72BED"/>
    <w:rsid w:val="00C81872"/>
    <w:rsid w:val="00C9578B"/>
    <w:rsid w:val="00CA52CD"/>
    <w:rsid w:val="00CB0055"/>
    <w:rsid w:val="00CF4782"/>
    <w:rsid w:val="00D2522B"/>
    <w:rsid w:val="00D422DE"/>
    <w:rsid w:val="00D5459D"/>
    <w:rsid w:val="00D74605"/>
    <w:rsid w:val="00DA1F4D"/>
    <w:rsid w:val="00DB6E49"/>
    <w:rsid w:val="00DC0556"/>
    <w:rsid w:val="00DD172A"/>
    <w:rsid w:val="00DE51C1"/>
    <w:rsid w:val="00E2000E"/>
    <w:rsid w:val="00E23227"/>
    <w:rsid w:val="00E25A26"/>
    <w:rsid w:val="00E4381A"/>
    <w:rsid w:val="00E55D74"/>
    <w:rsid w:val="00E954CD"/>
    <w:rsid w:val="00EE45EE"/>
    <w:rsid w:val="00F0590D"/>
    <w:rsid w:val="00F23E75"/>
    <w:rsid w:val="00F271DE"/>
    <w:rsid w:val="00F60274"/>
    <w:rsid w:val="00F764BD"/>
    <w:rsid w:val="00F77FB9"/>
    <w:rsid w:val="00FB068F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CF55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303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rresearchpublication.com/images/shortpdf/329.pdf" TargetMode="Externa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impli-mahnaz/Resume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hna\AppData\Local\Microsoft\Office\16.0\DTS\en-IN%7bC47559D0-A50D-4238-A166-28EE77C89CBC%7d\%7bAC1C27D9-BA66-466E-BCC4-893E392FBD63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A11ABB841F44C328B1B9B552117C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AA3A3E-1B08-4DAF-BC23-DFA27DAB05FC}"/>
      </w:docPartPr>
      <w:docPartBody>
        <w:p w:rsidR="00CA3E35" w:rsidRDefault="00997596">
          <w:pPr>
            <w:pStyle w:val="FA11ABB841F44C328B1B9B552117CCB9"/>
          </w:pPr>
          <w:r w:rsidRPr="00036450">
            <w:t>WORK EXPERIENCE</w:t>
          </w:r>
        </w:p>
      </w:docPartBody>
    </w:docPart>
    <w:docPart>
      <w:docPartPr>
        <w:name w:val="6CBD040D6A4641E98C87C1094EF8F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C6FD1-2FB8-412B-8766-06C1E6DD2464}"/>
      </w:docPartPr>
      <w:docPartBody>
        <w:p w:rsidR="00CA3E35" w:rsidRDefault="00997596">
          <w:pPr>
            <w:pStyle w:val="6CBD040D6A4641E98C87C1094EF8FA3C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CBE5F46B43554654B94E41DD9A85D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1DD5F-5AFE-45CC-BDFD-218AB04C0F99}"/>
      </w:docPartPr>
      <w:docPartBody>
        <w:p w:rsidR="00CA3E35" w:rsidRDefault="00997596" w:rsidP="00997596">
          <w:pPr>
            <w:pStyle w:val="CBE5F46B43554654B94E41DD9A85DDF5"/>
          </w:pPr>
          <w:r w:rsidRPr="00D5459D">
            <w:t>Profile</w:t>
          </w:r>
        </w:p>
      </w:docPartBody>
    </w:docPart>
    <w:docPart>
      <w:docPartPr>
        <w:name w:val="D16D977A0241492B8C60D6B77F577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ADC1E-EED5-4E8D-BECC-97EF65538FF1}"/>
      </w:docPartPr>
      <w:docPartBody>
        <w:p w:rsidR="00CA3E35" w:rsidRDefault="00997596" w:rsidP="00997596">
          <w:pPr>
            <w:pStyle w:val="D16D977A0241492B8C60D6B77F5771E9"/>
          </w:pPr>
          <w:r w:rsidRPr="00CB0055">
            <w:t>Contact</w:t>
          </w:r>
        </w:p>
      </w:docPartBody>
    </w:docPart>
    <w:docPart>
      <w:docPartPr>
        <w:name w:val="F4F692D16C304457A431FF5C1D0749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053116-C7C2-433D-B02A-C0B3E109F14F}"/>
      </w:docPartPr>
      <w:docPartBody>
        <w:p w:rsidR="00CA3E35" w:rsidRDefault="00997596" w:rsidP="00997596">
          <w:pPr>
            <w:pStyle w:val="F4F692D16C304457A431FF5C1D074952"/>
          </w:pPr>
          <w:r w:rsidRPr="004D3011">
            <w:t>PHONE:</w:t>
          </w:r>
        </w:p>
      </w:docPartBody>
    </w:docPart>
    <w:docPart>
      <w:docPartPr>
        <w:name w:val="7755E6D04F934A348C0DD742CE5E55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80E3E3-76CD-441D-B9B7-106DA065E82F}"/>
      </w:docPartPr>
      <w:docPartBody>
        <w:p w:rsidR="00CA3E35" w:rsidRDefault="00997596" w:rsidP="00997596">
          <w:pPr>
            <w:pStyle w:val="7755E6D04F934A348C0DD742CE5E5580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596"/>
    <w:rsid w:val="00477375"/>
    <w:rsid w:val="00997596"/>
    <w:rsid w:val="00CA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FA11ABB841F44C328B1B9B552117CCB9">
    <w:name w:val="FA11ABB841F44C328B1B9B552117CCB9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6CBD040D6A4641E98C87C1094EF8FA3C">
    <w:name w:val="6CBD040D6A4641E98C87C1094EF8FA3C"/>
  </w:style>
  <w:style w:type="paragraph" w:customStyle="1" w:styleId="CBE5F46B43554654B94E41DD9A85DDF5">
    <w:name w:val="CBE5F46B43554654B94E41DD9A85DDF5"/>
    <w:rsid w:val="00997596"/>
  </w:style>
  <w:style w:type="paragraph" w:customStyle="1" w:styleId="D16D977A0241492B8C60D6B77F5771E9">
    <w:name w:val="D16D977A0241492B8C60D6B77F5771E9"/>
    <w:rsid w:val="00997596"/>
  </w:style>
  <w:style w:type="paragraph" w:customStyle="1" w:styleId="F4F692D16C304457A431FF5C1D074952">
    <w:name w:val="F4F692D16C304457A431FF5C1D074952"/>
    <w:rsid w:val="00997596"/>
  </w:style>
  <w:style w:type="paragraph" w:customStyle="1" w:styleId="7755E6D04F934A348C0DD742CE5E5580">
    <w:name w:val="7755E6D04F934A348C0DD742CE5E5580"/>
    <w:rsid w:val="009975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{AC1C27D9-BA66-466E-BCC4-893E392FBD63}tf00546271_win32</Template>
  <TotalTime>0</TotalTime>
  <Pages>2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2023-06-06T12:10:00Z</dcterms:created>
  <dcterms:modified xsi:type="dcterms:W3CDTF">2023-06-08T12:27:00Z</dcterms:modified>
</cp:coreProperties>
</file>